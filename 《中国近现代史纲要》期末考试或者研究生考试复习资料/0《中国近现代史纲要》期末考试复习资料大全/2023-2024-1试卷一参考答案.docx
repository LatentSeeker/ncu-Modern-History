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451E" w:rsidRPr="001F3EE3" w:rsidRDefault="002D451E" w:rsidP="007B1CA4">
      <w:pPr>
        <w:spacing w:line="276" w:lineRule="auto"/>
        <w:jc w:val="center"/>
        <w:rPr>
          <w:rFonts w:ascii="宋体" w:eastAsia="宋体" w:hAnsi="宋体" w:cs="Times New Roman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试卷一参考</w:t>
      </w:r>
      <w:r w:rsidRPr="001F3EE3">
        <w:rPr>
          <w:rFonts w:ascii="宋体" w:eastAsia="宋体" w:hAnsi="宋体" w:cs="宋体" w:hint="eastAsia"/>
          <w:b/>
          <w:bCs/>
          <w:sz w:val="36"/>
          <w:szCs w:val="36"/>
        </w:rPr>
        <w:t>答案</w:t>
      </w:r>
    </w:p>
    <w:p w:rsidR="002D451E" w:rsidRPr="001F3EE3" w:rsidRDefault="002D451E" w:rsidP="007B1CA4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宋体" w:eastAsia="宋体" w:hAnsi="宋体" w:cs="Times New Roman"/>
          <w:b/>
          <w:bCs/>
          <w:sz w:val="22"/>
          <w:szCs w:val="22"/>
        </w:rPr>
      </w:pPr>
      <w:r w:rsidRPr="001F3EE3">
        <w:rPr>
          <w:rFonts w:ascii="宋体" w:eastAsia="宋体" w:hAnsi="宋体" w:cs="宋体" w:hint="eastAsia"/>
          <w:b/>
          <w:bCs/>
          <w:sz w:val="22"/>
          <w:szCs w:val="22"/>
        </w:rPr>
        <w:t>单选题</w:t>
      </w:r>
    </w:p>
    <w:p w:rsidR="002D451E" w:rsidRDefault="002D451E" w:rsidP="007B1CA4">
      <w:pPr>
        <w:spacing w:line="276" w:lineRule="auto"/>
        <w:rPr>
          <w:rFonts w:ascii="宋体" w:eastAsia="宋体" w:hAnsi="宋体" w:cs="宋体"/>
          <w:sz w:val="22"/>
          <w:szCs w:val="22"/>
        </w:rPr>
      </w:pPr>
      <w:r>
        <w:rPr>
          <w:rFonts w:ascii="宋体" w:eastAsia="宋体" w:hAnsi="宋体" w:cs="宋体"/>
          <w:sz w:val="22"/>
          <w:szCs w:val="22"/>
        </w:rPr>
        <w:t xml:space="preserve">1-5 C  B  B  C  B        6-10 C  B  A  A  A  </w:t>
      </w:r>
    </w:p>
    <w:p w:rsidR="002D451E" w:rsidRPr="001F3EE3" w:rsidRDefault="002D451E" w:rsidP="007B1CA4">
      <w:pPr>
        <w:spacing w:line="276" w:lineRule="auto"/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/>
          <w:sz w:val="22"/>
          <w:szCs w:val="22"/>
        </w:rPr>
        <w:t>11-15B  D  A  C  D       16-20C  D  B  B  D</w:t>
      </w:r>
    </w:p>
    <w:p w:rsidR="002D451E" w:rsidRPr="001F3EE3" w:rsidRDefault="002D451E" w:rsidP="007B1CA4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宋体" w:eastAsia="宋体" w:hAnsi="宋体" w:cs="Times New Roman"/>
          <w:b/>
          <w:bCs/>
          <w:sz w:val="22"/>
          <w:szCs w:val="22"/>
        </w:rPr>
      </w:pPr>
      <w:r w:rsidRPr="001F3EE3">
        <w:rPr>
          <w:rFonts w:ascii="宋体" w:eastAsia="宋体" w:hAnsi="宋体" w:cs="宋体" w:hint="eastAsia"/>
          <w:b/>
          <w:bCs/>
          <w:sz w:val="22"/>
          <w:szCs w:val="22"/>
        </w:rPr>
        <w:t>简答题</w:t>
      </w:r>
    </w:p>
    <w:p w:rsidR="002D451E" w:rsidRDefault="002D451E" w:rsidP="007B1CA4">
      <w:pPr>
        <w:spacing w:line="276" w:lineRule="auto"/>
        <w:rPr>
          <w:rFonts w:ascii="宋体" w:eastAsia="宋体" w:hAnsi="宋体" w:cs="Times New Roman"/>
          <w:sz w:val="22"/>
          <w:szCs w:val="22"/>
        </w:rPr>
      </w:pPr>
      <w:r w:rsidRPr="007B1CA4">
        <w:rPr>
          <w:rFonts w:ascii="宋体" w:eastAsia="宋体" w:hAnsi="宋体" w:cs="宋体"/>
          <w:sz w:val="22"/>
          <w:szCs w:val="22"/>
        </w:rPr>
        <w:t>1.</w:t>
      </w:r>
      <w:r>
        <w:rPr>
          <w:rFonts w:ascii="宋体" w:eastAsia="宋体" w:hAnsi="宋体" w:cs="宋体" w:hint="eastAsia"/>
          <w:sz w:val="22"/>
          <w:szCs w:val="22"/>
        </w:rPr>
        <w:t>中国革命从此有了坚强的领导核心，</w:t>
      </w:r>
    </w:p>
    <w:p w:rsidR="002D451E" w:rsidRDefault="002D451E" w:rsidP="00FB3F8E">
      <w:pPr>
        <w:spacing w:line="276" w:lineRule="auto"/>
        <w:ind w:firstLineChars="200" w:firstLine="31680"/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有了科学的指导思想，</w:t>
      </w:r>
    </w:p>
    <w:p w:rsidR="002D451E" w:rsidRDefault="002D451E" w:rsidP="00FB3F8E">
      <w:pPr>
        <w:spacing w:line="276" w:lineRule="auto"/>
        <w:ind w:firstLineChars="200" w:firstLine="31680"/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有伟大建党精神的激励。</w:t>
      </w:r>
    </w:p>
    <w:p w:rsidR="002D451E" w:rsidRDefault="002D451E" w:rsidP="00FB3F8E">
      <w:pPr>
        <w:spacing w:line="276" w:lineRule="auto"/>
        <w:ind w:firstLineChars="200" w:firstLine="31680"/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中国共产党的成立，深刻改变了近代以后中华民族发展的方向和进程，</w:t>
      </w:r>
    </w:p>
    <w:p w:rsidR="002D451E" w:rsidRDefault="002D451E" w:rsidP="00803FCE">
      <w:pPr>
        <w:spacing w:line="276" w:lineRule="auto"/>
        <w:ind w:firstLineChars="1050" w:firstLine="31680"/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深刻改变了中国人民和中华民族的前途和命运，</w:t>
      </w:r>
    </w:p>
    <w:p w:rsidR="002D451E" w:rsidRDefault="002D451E" w:rsidP="00803FCE">
      <w:pPr>
        <w:spacing w:line="276" w:lineRule="auto"/>
        <w:ind w:firstLineChars="1050" w:firstLine="31680"/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深刻改变了世界发展的趋势和格局。</w:t>
      </w:r>
    </w:p>
    <w:p w:rsidR="002D451E" w:rsidRDefault="002D451E" w:rsidP="007B1CA4">
      <w:pPr>
        <w:spacing w:line="276" w:lineRule="auto"/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/>
          <w:sz w:val="22"/>
          <w:szCs w:val="22"/>
        </w:rPr>
        <w:t>2.</w:t>
      </w:r>
      <w:r>
        <w:rPr>
          <w:rFonts w:ascii="宋体" w:eastAsia="宋体" w:hAnsi="宋体" w:cs="宋体" w:hint="eastAsia"/>
          <w:sz w:val="22"/>
          <w:szCs w:val="22"/>
        </w:rPr>
        <w:t>中国人民抗日战争是</w:t>
      </w:r>
      <w:r>
        <w:rPr>
          <w:rFonts w:ascii="宋体" w:eastAsia="宋体" w:hAnsi="宋体" w:cs="宋体"/>
          <w:sz w:val="22"/>
          <w:szCs w:val="22"/>
        </w:rPr>
        <w:t>20</w:t>
      </w:r>
      <w:r>
        <w:rPr>
          <w:rFonts w:ascii="宋体" w:eastAsia="宋体" w:hAnsi="宋体" w:cs="宋体" w:hint="eastAsia"/>
          <w:sz w:val="22"/>
          <w:szCs w:val="22"/>
        </w:rPr>
        <w:t>世纪中国和人类历史上的重大事件。这一伟大胜利，是中华民族从近代以来陷入深重危机走向伟大复兴的历史转折点。</w:t>
      </w:r>
    </w:p>
    <w:p w:rsidR="002D451E" w:rsidRDefault="002D451E" w:rsidP="004E59C1">
      <w:pPr>
        <w:spacing w:line="276" w:lineRule="auto"/>
        <w:ind w:firstLineChars="200" w:firstLine="31680"/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中国人民抗日战争的胜利，彻底粉碎了日本军国主义殖民奴役中国的图谋，有力捍卫了国家主权和领土完整，彻底洗刷了近代以来抗击外来侵略屡战屡败的民族耻辱。</w:t>
      </w:r>
    </w:p>
    <w:p w:rsidR="002D451E" w:rsidRDefault="002D451E" w:rsidP="004E59C1">
      <w:pPr>
        <w:spacing w:line="276" w:lineRule="auto"/>
        <w:ind w:firstLineChars="200" w:firstLine="31680"/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中国人民抗日战争的胜利，促进了中华民族的大团结，形成了伟大的抗战精神。</w:t>
      </w:r>
    </w:p>
    <w:p w:rsidR="002D451E" w:rsidRDefault="002D451E" w:rsidP="004E59C1">
      <w:pPr>
        <w:spacing w:line="276" w:lineRule="auto"/>
        <w:ind w:firstLineChars="200" w:firstLine="31680"/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中国人民抗日战争的胜利，对世界各国夺取反法西斯战争的胜利，维护世界和平产生了重大影响。</w:t>
      </w:r>
    </w:p>
    <w:p w:rsidR="002D451E" w:rsidRPr="007B1CA4" w:rsidRDefault="002D451E" w:rsidP="004E59C1">
      <w:pPr>
        <w:spacing w:line="276" w:lineRule="auto"/>
        <w:ind w:firstLineChars="200" w:firstLine="31680"/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 w:hint="eastAsia"/>
          <w:sz w:val="22"/>
          <w:szCs w:val="22"/>
        </w:rPr>
        <w:t>中国人民抗日战争的胜利，坚定了中国人民追求民族独立、自由、解放的意志，开启了古老中国凤凰涅槃、浴火重生的历史新征程，为中国共产党团结带领全国人民继续奋斗，赢得了新民主主义革命胜利，奠定了重要基础。</w:t>
      </w:r>
    </w:p>
    <w:p w:rsidR="002D451E" w:rsidRPr="001F3EE3" w:rsidRDefault="002D451E" w:rsidP="007B1CA4">
      <w:pPr>
        <w:spacing w:line="276" w:lineRule="auto"/>
        <w:rPr>
          <w:rFonts w:ascii="宋体" w:eastAsia="宋体" w:hAnsi="宋体" w:cs="Times New Roman"/>
          <w:b/>
          <w:bCs/>
          <w:sz w:val="22"/>
          <w:szCs w:val="22"/>
        </w:rPr>
      </w:pPr>
      <w:r w:rsidRPr="001F3EE3">
        <w:rPr>
          <w:rFonts w:ascii="宋体" w:eastAsia="宋体" w:hAnsi="宋体" w:cs="宋体" w:hint="eastAsia"/>
          <w:b/>
          <w:bCs/>
          <w:sz w:val="22"/>
          <w:szCs w:val="22"/>
        </w:rPr>
        <w:t>三、材料分析题</w:t>
      </w:r>
    </w:p>
    <w:p w:rsidR="002D451E" w:rsidRPr="001F3EE3" w:rsidRDefault="002D451E" w:rsidP="00482D3B">
      <w:pPr>
        <w:spacing w:line="276" w:lineRule="auto"/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/>
          <w:sz w:val="22"/>
          <w:szCs w:val="22"/>
        </w:rPr>
        <w:t>1.</w:t>
      </w:r>
      <w:r>
        <w:rPr>
          <w:rFonts w:ascii="宋体" w:eastAsia="宋体" w:hAnsi="宋体" w:cs="宋体" w:hint="eastAsia"/>
          <w:sz w:val="22"/>
          <w:szCs w:val="22"/>
        </w:rPr>
        <w:t>巴黎和会上中国外交的失败。</w:t>
      </w:r>
    </w:p>
    <w:p w:rsidR="002D451E" w:rsidRPr="001F3EE3" w:rsidRDefault="002D451E" w:rsidP="007B1CA4">
      <w:pPr>
        <w:spacing w:line="276" w:lineRule="auto"/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/>
          <w:sz w:val="22"/>
          <w:szCs w:val="22"/>
        </w:rPr>
        <w:t>2.</w:t>
      </w:r>
      <w:r w:rsidRPr="00482D3B">
        <w:rPr>
          <w:rFonts w:ascii="宋体" w:eastAsia="宋体" w:hAnsi="宋体" w:cs="宋体" w:hint="eastAsia"/>
          <w:sz w:val="22"/>
          <w:szCs w:val="22"/>
        </w:rPr>
        <w:t>重心由北京转移到上海，主力由学生转移向工人。</w:t>
      </w:r>
    </w:p>
    <w:p w:rsidR="002D451E" w:rsidRDefault="002D451E">
      <w:pPr>
        <w:rPr>
          <w:rFonts w:ascii="宋体" w:eastAsia="宋体" w:hAnsi="宋体" w:cs="Times New Roman"/>
          <w:sz w:val="22"/>
          <w:szCs w:val="22"/>
        </w:rPr>
      </w:pPr>
      <w:r>
        <w:rPr>
          <w:rFonts w:ascii="宋体" w:eastAsia="宋体" w:hAnsi="宋体" w:cs="宋体"/>
          <w:sz w:val="22"/>
          <w:szCs w:val="22"/>
        </w:rPr>
        <w:t>3.</w:t>
      </w:r>
      <w:r>
        <w:rPr>
          <w:rFonts w:ascii="宋体" w:eastAsia="宋体" w:hAnsi="宋体" w:cs="宋体" w:hint="eastAsia"/>
          <w:sz w:val="22"/>
          <w:szCs w:val="22"/>
        </w:rPr>
        <w:t>五四运动是一场以先进青年知识分子为先锋、广大人民群众参加的彻底反帝反封建的伟大爱国革命运动，是一场中国人民为拯救民族危亡、捍卫民族尊严、凝聚民族力量而掀起的伟大社会革命运动，是一场传播新思想新文化新知识的伟大思想启蒙运动和新文化运动，以磅礴之力鼓动了中国人民和中华民族实现民族复兴的志向和信心。</w:t>
      </w:r>
    </w:p>
    <w:p w:rsidR="002D451E" w:rsidRPr="00802C7B" w:rsidRDefault="002D451E" w:rsidP="00802C7B">
      <w:pPr>
        <w:spacing w:line="276" w:lineRule="auto"/>
        <w:rPr>
          <w:rFonts w:ascii="宋体" w:eastAsia="宋体" w:hAnsi="宋体" w:cs="Times New Roman"/>
          <w:sz w:val="22"/>
          <w:szCs w:val="22"/>
        </w:rPr>
      </w:pPr>
      <w:r w:rsidRPr="00802C7B">
        <w:rPr>
          <w:rFonts w:ascii="宋体" w:eastAsia="宋体" w:hAnsi="宋体" w:cs="宋体" w:hint="eastAsia"/>
          <w:sz w:val="22"/>
          <w:szCs w:val="22"/>
        </w:rPr>
        <w:t>五四精神的核心内容为“爱国、进步、民主、科学”。</w:t>
      </w:r>
    </w:p>
    <w:sectPr w:rsidR="002D451E" w:rsidRPr="00802C7B" w:rsidSect="00335C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微软雅黑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12987"/>
    <w:multiLevelType w:val="hybridMultilevel"/>
    <w:tmpl w:val="0D6EA722"/>
    <w:lvl w:ilvl="0" w:tplc="D1B24B2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A2D4AB4"/>
    <w:multiLevelType w:val="hybridMultilevel"/>
    <w:tmpl w:val="6CD0FFE0"/>
    <w:lvl w:ilvl="0" w:tplc="76D09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B1CA4"/>
    <w:rsid w:val="000512BD"/>
    <w:rsid w:val="001F3EE3"/>
    <w:rsid w:val="002D451E"/>
    <w:rsid w:val="00335C4A"/>
    <w:rsid w:val="003838D8"/>
    <w:rsid w:val="00482D3B"/>
    <w:rsid w:val="004E59C1"/>
    <w:rsid w:val="00646298"/>
    <w:rsid w:val="007B1CA4"/>
    <w:rsid w:val="00802C7B"/>
    <w:rsid w:val="00803FCE"/>
    <w:rsid w:val="00874C38"/>
    <w:rsid w:val="00FB3F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等线" w:eastAsia="等线" w:hAnsi="等线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CA4"/>
    <w:pPr>
      <w:widowControl w:val="0"/>
      <w:jc w:val="both"/>
    </w:pPr>
    <w:rPr>
      <w:rFonts w:cs="等线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B1CA4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1</Pages>
  <Words>113</Words>
  <Characters>649</Characters>
  <Application>Microsoft Office Outlook</Application>
  <DocSecurity>0</DocSecurity>
  <Lines>0</Lines>
  <Paragraphs>0</Paragraphs>
  <ScaleCrop>false</ScaleCrop>
  <Company>yyzhhfl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试卷一参考答案</dc:title>
  <dc:subject/>
  <dc:creator>Microsoft Office</dc:creator>
  <cp:keywords/>
  <dc:description/>
  <cp:lastModifiedBy>yyzhhfl</cp:lastModifiedBy>
  <cp:revision>4</cp:revision>
  <dcterms:created xsi:type="dcterms:W3CDTF">2024-01-12T11:22:00Z</dcterms:created>
  <dcterms:modified xsi:type="dcterms:W3CDTF">2024-01-12T11:25:00Z</dcterms:modified>
</cp:coreProperties>
</file>